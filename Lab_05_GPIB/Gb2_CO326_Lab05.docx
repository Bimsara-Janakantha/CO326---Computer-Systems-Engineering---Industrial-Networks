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38AE" w14:textId="77777777" w:rsidR="00F552A9" w:rsidRPr="00DA58CF" w:rsidRDefault="00F552A9">
      <w:pPr>
        <w:rPr>
          <w:rFonts w:ascii="Times New Roman" w:hAnsi="Times New Roman" w:cs="Times New Roman"/>
        </w:rPr>
      </w:pPr>
    </w:p>
    <w:p w14:paraId="596F480C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1D2BD039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34DFE8B5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0CEF44F8" w14:textId="77777777" w:rsidR="00DA58CF" w:rsidRPr="00DA58CF" w:rsidRDefault="00DA58CF" w:rsidP="00DA58CF">
      <w:pPr>
        <w:rPr>
          <w:rFonts w:ascii="Times New Roman" w:hAnsi="Times New Roman" w:cs="Times New Roman"/>
        </w:rPr>
      </w:pPr>
    </w:p>
    <w:p w14:paraId="52359012" w14:textId="77777777" w:rsidR="00DA58CF" w:rsidRDefault="00DA58CF" w:rsidP="00DA58CF">
      <w:pPr>
        <w:rPr>
          <w:rFonts w:ascii="Times New Roman" w:hAnsi="Times New Roman" w:cs="Times New Roman"/>
        </w:rPr>
      </w:pPr>
    </w:p>
    <w:p w14:paraId="6BE4E24C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46CA5CB1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5C52DF78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7253F162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196020EF" w14:textId="77777777" w:rsidR="00B54E06" w:rsidRDefault="00B54E06" w:rsidP="00DA58CF">
      <w:pPr>
        <w:rPr>
          <w:rFonts w:ascii="Times New Roman" w:hAnsi="Times New Roman" w:cs="Times New Roman"/>
        </w:rPr>
      </w:pPr>
    </w:p>
    <w:p w14:paraId="17DC2CB2" w14:textId="77777777" w:rsidR="00AD5B07" w:rsidRDefault="00AD5B07" w:rsidP="00DA58CF">
      <w:pPr>
        <w:rPr>
          <w:rFonts w:ascii="Times New Roman" w:hAnsi="Times New Roman" w:cs="Times New Roman"/>
        </w:rPr>
      </w:pPr>
    </w:p>
    <w:p w14:paraId="74AB6128" w14:textId="77777777" w:rsidR="00AD5B07" w:rsidRPr="00DA58CF" w:rsidRDefault="00AD5B07" w:rsidP="00DA58CF">
      <w:pPr>
        <w:rPr>
          <w:rFonts w:ascii="Times New Roman" w:hAnsi="Times New Roman" w:cs="Times New Roman"/>
        </w:rPr>
      </w:pPr>
    </w:p>
    <w:p w14:paraId="6DBB3A15" w14:textId="4BCE14F4" w:rsidR="00AD41CF" w:rsidRPr="00AD41CF" w:rsidRDefault="006230B9" w:rsidP="00B54E06">
      <w:pPr>
        <w:jc w:val="center"/>
        <w:rPr>
          <w:rFonts w:ascii="Times New Roman" w:hAnsi="Times New Roman" w:cs="Times New Roman"/>
          <w:sz w:val="80"/>
          <w:szCs w:val="80"/>
        </w:rPr>
      </w:pPr>
      <w:r w:rsidRPr="006230B9">
        <w:rPr>
          <w:rFonts w:ascii="Times New Roman" w:hAnsi="Times New Roman" w:cs="Times New Roman"/>
          <w:sz w:val="80"/>
          <w:szCs w:val="80"/>
        </w:rPr>
        <w:t>Lab 0</w:t>
      </w:r>
      <w:r w:rsidR="00F5338C">
        <w:rPr>
          <w:rFonts w:ascii="Times New Roman" w:hAnsi="Times New Roman" w:cs="Times New Roman"/>
          <w:sz w:val="80"/>
          <w:szCs w:val="80"/>
        </w:rPr>
        <w:t>5</w:t>
      </w:r>
      <w:r w:rsidRPr="006230B9">
        <w:rPr>
          <w:rFonts w:ascii="Times New Roman" w:hAnsi="Times New Roman" w:cs="Times New Roman"/>
          <w:sz w:val="80"/>
          <w:szCs w:val="80"/>
        </w:rPr>
        <w:t xml:space="preserve"> - </w:t>
      </w:r>
      <w:r w:rsidR="00F5338C" w:rsidRPr="00F5338C">
        <w:rPr>
          <w:rFonts w:ascii="Times New Roman" w:hAnsi="Times New Roman" w:cs="Times New Roman"/>
          <w:sz w:val="80"/>
          <w:szCs w:val="80"/>
        </w:rPr>
        <w:t>General Purpose Interface Bus (GPIB)</w:t>
      </w:r>
      <w:r w:rsidRPr="006230B9">
        <w:rPr>
          <w:rFonts w:ascii="Times New Roman" w:hAnsi="Times New Roman" w:cs="Times New Roman"/>
          <w:sz w:val="80"/>
          <w:szCs w:val="80"/>
        </w:rPr>
        <w:t xml:space="preserve"> </w:t>
      </w:r>
    </w:p>
    <w:p w14:paraId="42B02FE4" w14:textId="77777777" w:rsidR="00AD41CF" w:rsidRDefault="00AD41CF" w:rsidP="00AD41CF">
      <w:pPr>
        <w:rPr>
          <w:rFonts w:ascii="Times New Roman" w:hAnsi="Times New Roman" w:cs="Times New Roman"/>
          <w:sz w:val="80"/>
          <w:szCs w:val="80"/>
        </w:rPr>
      </w:pPr>
    </w:p>
    <w:p w14:paraId="7C2A05D5" w14:textId="77777777" w:rsidR="00AD5B07" w:rsidRDefault="00AD5B07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6078EF28" w14:textId="77777777" w:rsidR="00B54E06" w:rsidRDefault="00B54E06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1A7BB9C2" w14:textId="77777777" w:rsidR="00B54E06" w:rsidRDefault="00B54E06" w:rsidP="00AD41CF">
      <w:pPr>
        <w:tabs>
          <w:tab w:val="left" w:pos="6480"/>
        </w:tabs>
        <w:rPr>
          <w:rFonts w:ascii="Times New Roman" w:hAnsi="Times New Roman" w:cs="Times New Roman"/>
        </w:rPr>
      </w:pPr>
    </w:p>
    <w:p w14:paraId="1792145B" w14:textId="77777777" w:rsidR="00B54E06" w:rsidRPr="00B54E06" w:rsidRDefault="00B54E06" w:rsidP="00AD41CF">
      <w:pPr>
        <w:tabs>
          <w:tab w:val="left" w:pos="6480"/>
        </w:tabs>
        <w:rPr>
          <w:rFonts w:ascii="Times New Roman" w:hAnsi="Times New Roman" w:cs="Times New Roman"/>
          <w:sz w:val="48"/>
          <w:szCs w:val="48"/>
        </w:rPr>
      </w:pPr>
    </w:p>
    <w:p w14:paraId="2502F364" w14:textId="77777777" w:rsidR="00207469" w:rsidRPr="00207469" w:rsidRDefault="00207469" w:rsidP="00AD41CF">
      <w:pPr>
        <w:tabs>
          <w:tab w:val="left" w:pos="6480"/>
        </w:tabs>
        <w:rPr>
          <w:rFonts w:ascii="Times New Roman" w:hAnsi="Times New Roman" w:cs="Times New Roman"/>
          <w:sz w:val="40"/>
          <w:szCs w:val="40"/>
        </w:rPr>
      </w:pPr>
    </w:p>
    <w:p w14:paraId="63709460" w14:textId="6C2641BE" w:rsidR="00164DF4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80"/>
          <w:szCs w:val="80"/>
        </w:rPr>
        <w:tab/>
      </w:r>
      <w:r w:rsidR="00164DF4">
        <w:rPr>
          <w:rFonts w:ascii="Times New Roman" w:hAnsi="Times New Roman" w:cs="Times New Roman"/>
        </w:rPr>
        <w:t xml:space="preserve">Group </w:t>
      </w:r>
      <w:r w:rsidR="007E3B00">
        <w:rPr>
          <w:rFonts w:ascii="Times New Roman" w:hAnsi="Times New Roman" w:cs="Times New Roman"/>
        </w:rPr>
        <w:t>1b.b2</w:t>
      </w:r>
    </w:p>
    <w:p w14:paraId="7D3FF71A" w14:textId="1F4C13BC" w:rsidR="00AD41CF" w:rsidRDefault="00164DF4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</w:t>
      </w:r>
      <w:r w:rsidR="004A7AA0">
        <w:rPr>
          <w:rFonts w:ascii="Times New Roman" w:hAnsi="Times New Roman" w:cs="Times New Roman"/>
        </w:rPr>
        <w:t xml:space="preserve">/20/157 </w:t>
      </w:r>
      <w:r w:rsidR="00D55893">
        <w:rPr>
          <w:rFonts w:ascii="Times New Roman" w:hAnsi="Times New Roman" w:cs="Times New Roman"/>
        </w:rPr>
        <w:t>–</w:t>
      </w:r>
      <w:r w:rsidR="004A7AA0">
        <w:rPr>
          <w:rFonts w:ascii="Times New Roman" w:hAnsi="Times New Roman" w:cs="Times New Roman"/>
        </w:rPr>
        <w:t xml:space="preserve"> S</w:t>
      </w:r>
      <w:r w:rsidR="00AD41CF">
        <w:rPr>
          <w:rFonts w:ascii="Times New Roman" w:hAnsi="Times New Roman" w:cs="Times New Roman"/>
        </w:rPr>
        <w:t>.M.B.G. Janakantha</w:t>
      </w:r>
    </w:p>
    <w:p w14:paraId="19F78DFE" w14:textId="7FD2494A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E/20/15</w:t>
      </w:r>
      <w:r w:rsidR="004A7AA0">
        <w:rPr>
          <w:rFonts w:ascii="Times New Roman" w:hAnsi="Times New Roman" w:cs="Times New Roman"/>
        </w:rPr>
        <w:t xml:space="preserve">8 – </w:t>
      </w:r>
      <w:r w:rsidR="00FA5C0A">
        <w:rPr>
          <w:rFonts w:ascii="Times New Roman" w:hAnsi="Times New Roman" w:cs="Times New Roman"/>
        </w:rPr>
        <w:t>T.G.C</w:t>
      </w:r>
      <w:r w:rsidR="004A7AA0">
        <w:rPr>
          <w:rFonts w:ascii="Times New Roman" w:hAnsi="Times New Roman" w:cs="Times New Roman"/>
        </w:rPr>
        <w:t xml:space="preserve">. </w:t>
      </w:r>
      <w:proofErr w:type="spellStart"/>
      <w:r w:rsidR="004A7AA0">
        <w:rPr>
          <w:rFonts w:ascii="Times New Roman" w:hAnsi="Times New Roman" w:cs="Times New Roman"/>
        </w:rPr>
        <w:t>Jananga</w:t>
      </w:r>
      <w:proofErr w:type="spellEnd"/>
    </w:p>
    <w:p w14:paraId="6FF14FAF" w14:textId="080E7444" w:rsidR="004A7AA0" w:rsidRDefault="004A7AA0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E/20/168 </w:t>
      </w:r>
      <w:r w:rsidR="005809F7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809F7">
        <w:rPr>
          <w:rFonts w:ascii="Times New Roman" w:hAnsi="Times New Roman" w:cs="Times New Roman"/>
        </w:rPr>
        <w:t xml:space="preserve">B.V.R.R. </w:t>
      </w:r>
      <w:r w:rsidR="005809F7" w:rsidRPr="005809F7">
        <w:rPr>
          <w:rFonts w:ascii="Times New Roman" w:hAnsi="Times New Roman" w:cs="Times New Roman"/>
        </w:rPr>
        <w:t>Jayasinghe</w:t>
      </w:r>
    </w:p>
    <w:p w14:paraId="490F1254" w14:textId="462EAFB0" w:rsidR="00AD41CF" w:rsidRDefault="00AD41CF" w:rsidP="00AD41CF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</w:t>
      </w:r>
      <w:r w:rsidR="00D55893">
        <w:rPr>
          <w:rFonts w:ascii="Times New Roman" w:hAnsi="Times New Roman" w:cs="Times New Roman"/>
        </w:rPr>
        <w:t>326</w:t>
      </w:r>
      <w:r w:rsidR="00041373">
        <w:rPr>
          <w:rFonts w:ascii="Times New Roman" w:hAnsi="Times New Roman" w:cs="Times New Roman"/>
        </w:rPr>
        <w:t xml:space="preserve"> – </w:t>
      </w:r>
      <w:r w:rsidR="00D55893">
        <w:rPr>
          <w:rFonts w:ascii="Times New Roman" w:hAnsi="Times New Roman" w:cs="Times New Roman"/>
        </w:rPr>
        <w:t>Industrial Networks</w:t>
      </w:r>
    </w:p>
    <w:p w14:paraId="236F3DB2" w14:textId="616D6DB5" w:rsidR="00551E49" w:rsidRPr="00A26A52" w:rsidRDefault="00041373" w:rsidP="00A26A52">
      <w:pPr>
        <w:tabs>
          <w:tab w:val="left" w:pos="6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2026-0</w:t>
      </w:r>
      <w:r w:rsidR="00F5338C">
        <w:rPr>
          <w:rFonts w:ascii="Times New Roman" w:hAnsi="Times New Roman" w:cs="Times New Roman"/>
        </w:rPr>
        <w:t>3</w:t>
      </w:r>
      <w:r w:rsidR="00C52188">
        <w:rPr>
          <w:rFonts w:ascii="Times New Roman" w:hAnsi="Times New Roman" w:cs="Times New Roman"/>
        </w:rPr>
        <w:t>-</w:t>
      </w:r>
      <w:r w:rsidR="00F5338C">
        <w:rPr>
          <w:rFonts w:ascii="Times New Roman" w:hAnsi="Times New Roman" w:cs="Times New Roman"/>
        </w:rPr>
        <w:t>04</w:t>
      </w:r>
    </w:p>
    <w:p w14:paraId="7B15D09F" w14:textId="77777777" w:rsidR="00000B90" w:rsidRDefault="00BE4A5F" w:rsidP="00BE4A5F">
      <w:pPr>
        <w:pStyle w:val="ListParagraph"/>
        <w:keepNext/>
        <w:numPr>
          <w:ilvl w:val="0"/>
          <w:numId w:val="2"/>
        </w:numPr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E4A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The following commands produce a sine wave with 1.5KHz frequency, 5V amplitude and a +90 degrees phase shift. </w:t>
      </w:r>
    </w:p>
    <w:p w14:paraId="5EF09CC1" w14:textId="77777777" w:rsidR="00000B90" w:rsidRDefault="00BE4A5F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E4A5F">
        <w:rPr>
          <w:rFonts w:ascii="Times New Roman" w:hAnsi="Times New Roman" w:cs="Times New Roman"/>
          <w:b/>
          <w:bCs/>
          <w:sz w:val="28"/>
          <w:szCs w:val="28"/>
        </w:rPr>
        <w:t>SOUR:FUNC</w:t>
      </w:r>
      <w:proofErr w:type="gramEnd"/>
      <w:r w:rsidRPr="00BE4A5F">
        <w:rPr>
          <w:rFonts w:ascii="Times New Roman" w:hAnsi="Times New Roman" w:cs="Times New Roman"/>
          <w:b/>
          <w:bCs/>
          <w:sz w:val="28"/>
          <w:szCs w:val="28"/>
        </w:rPr>
        <w:t xml:space="preserve"> SIN </w:t>
      </w:r>
    </w:p>
    <w:p w14:paraId="3EA40FF6" w14:textId="77777777" w:rsidR="00000B90" w:rsidRDefault="00BE4A5F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E4A5F">
        <w:rPr>
          <w:rFonts w:ascii="Times New Roman" w:hAnsi="Times New Roman" w:cs="Times New Roman"/>
          <w:b/>
          <w:bCs/>
          <w:sz w:val="28"/>
          <w:szCs w:val="28"/>
        </w:rPr>
        <w:t>SOUR:FREQ</w:t>
      </w:r>
      <w:proofErr w:type="gramEnd"/>
      <w:r w:rsidRPr="00BE4A5F">
        <w:rPr>
          <w:rFonts w:ascii="Times New Roman" w:hAnsi="Times New Roman" w:cs="Times New Roman"/>
          <w:b/>
          <w:bCs/>
          <w:sz w:val="28"/>
          <w:szCs w:val="28"/>
        </w:rPr>
        <w:t xml:space="preserve"> 1.5 </w:t>
      </w:r>
      <w:proofErr w:type="spellStart"/>
      <w:r w:rsidRPr="00BE4A5F">
        <w:rPr>
          <w:rFonts w:ascii="Times New Roman" w:hAnsi="Times New Roman" w:cs="Times New Roman"/>
          <w:b/>
          <w:bCs/>
          <w:sz w:val="28"/>
          <w:szCs w:val="28"/>
        </w:rPr>
        <w:t>KHz</w:t>
      </w:r>
      <w:proofErr w:type="spellEnd"/>
      <w:r w:rsidRPr="00BE4A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76845A" w14:textId="77777777" w:rsidR="00000B90" w:rsidRDefault="00BE4A5F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E4A5F">
        <w:rPr>
          <w:rFonts w:ascii="Times New Roman" w:hAnsi="Times New Roman" w:cs="Times New Roman"/>
          <w:b/>
          <w:bCs/>
          <w:sz w:val="28"/>
          <w:szCs w:val="28"/>
        </w:rPr>
        <w:t>SOUR:VOLT</w:t>
      </w:r>
      <w:proofErr w:type="gramEnd"/>
      <w:r w:rsidRPr="00BE4A5F">
        <w:rPr>
          <w:rFonts w:ascii="Times New Roman" w:hAnsi="Times New Roman" w:cs="Times New Roman"/>
          <w:b/>
          <w:bCs/>
          <w:sz w:val="28"/>
          <w:szCs w:val="28"/>
        </w:rPr>
        <w:t xml:space="preserve"> 5 V </w:t>
      </w:r>
    </w:p>
    <w:p w14:paraId="167F555E" w14:textId="77777777" w:rsidR="00000B90" w:rsidRDefault="00BE4A5F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E4A5F">
        <w:rPr>
          <w:rFonts w:ascii="Times New Roman" w:hAnsi="Times New Roman" w:cs="Times New Roman"/>
          <w:b/>
          <w:bCs/>
          <w:sz w:val="28"/>
          <w:szCs w:val="28"/>
        </w:rPr>
        <w:t>SOUR:PHAS</w:t>
      </w:r>
      <w:proofErr w:type="gramEnd"/>
      <w:r w:rsidRPr="00BE4A5F">
        <w:rPr>
          <w:rFonts w:ascii="Times New Roman" w:hAnsi="Times New Roman" w:cs="Times New Roman"/>
          <w:b/>
          <w:bCs/>
          <w:sz w:val="28"/>
          <w:szCs w:val="28"/>
        </w:rPr>
        <w:t xml:space="preserve"> +90.0 </w:t>
      </w:r>
    </w:p>
    <w:p w14:paraId="047F6A04" w14:textId="32C04E0F" w:rsidR="00000B90" w:rsidRDefault="00BE4A5F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E4A5F">
        <w:rPr>
          <w:rFonts w:ascii="Times New Roman" w:hAnsi="Times New Roman" w:cs="Times New Roman"/>
          <w:b/>
          <w:bCs/>
          <w:sz w:val="28"/>
          <w:szCs w:val="28"/>
        </w:rPr>
        <w:t>OUTP ON</w:t>
      </w:r>
    </w:p>
    <w:p w14:paraId="392319B6" w14:textId="77777777" w:rsidR="002D27B1" w:rsidRDefault="002D27B1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43A80" w14:textId="77777777" w:rsidR="00C26FDC" w:rsidRDefault="00C004DD" w:rsidP="00C26FDC">
      <w:pPr>
        <w:pStyle w:val="ListParagraph"/>
        <w:keepNext/>
        <w:tabs>
          <w:tab w:val="left" w:pos="6480"/>
        </w:tabs>
        <w:ind w:left="3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DEACC2" wp14:editId="6EEE27CC">
            <wp:extent cx="5281684" cy="3370063"/>
            <wp:effectExtent l="0" t="0" r="0" b="1905"/>
            <wp:docPr id="12392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07603" name="Picture 1239207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4" cy="338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586B" w14:textId="789D405A" w:rsidR="00C26FDC" w:rsidRDefault="00C26FDC" w:rsidP="00C26FDC">
      <w:pPr>
        <w:pStyle w:val="Caption"/>
        <w:jc w:val="center"/>
      </w:pPr>
      <w:r>
        <w:t xml:space="preserve">Figure </w:t>
      </w:r>
      <w:fldSimple w:instr=" SEQ Figure \* ARABIC ">
        <w:r w:rsidR="0057468E">
          <w:rPr>
            <w:noProof/>
          </w:rPr>
          <w:t>1</w:t>
        </w:r>
      </w:fldSimple>
      <w:r>
        <w:t xml:space="preserve">: </w:t>
      </w:r>
      <w:r w:rsidR="00001378">
        <w:t xml:space="preserve">GPIB Software </w:t>
      </w:r>
      <w:r>
        <w:t>Configuration</w:t>
      </w:r>
    </w:p>
    <w:p w14:paraId="0FAAC47B" w14:textId="77777777" w:rsidR="00C26FDC" w:rsidRDefault="00C26FDC" w:rsidP="00C26FDC">
      <w:pPr>
        <w:pStyle w:val="Caption"/>
        <w:keepNext/>
        <w:ind w:left="3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FBE9F4" wp14:editId="052C19C8">
            <wp:extent cx="5229829" cy="3132161"/>
            <wp:effectExtent l="0" t="0" r="9525" b="0"/>
            <wp:docPr id="2094834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4373" name="Picture 20948343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6" b="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27" cy="315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D8E2D" w14:textId="3A4D0AD0" w:rsidR="00C004DD" w:rsidRDefault="00C26FDC" w:rsidP="00C26FDC">
      <w:pPr>
        <w:pStyle w:val="Caption"/>
        <w:jc w:val="center"/>
      </w:pPr>
      <w:r>
        <w:t xml:space="preserve">Figure </w:t>
      </w:r>
      <w:fldSimple w:instr=" SEQ Figure \* ARABIC ">
        <w:r w:rsidR="0057468E">
          <w:rPr>
            <w:noProof/>
          </w:rPr>
          <w:t>2</w:t>
        </w:r>
      </w:fldSimple>
      <w:r>
        <w:t>: Signal Generator Output</w:t>
      </w:r>
    </w:p>
    <w:p w14:paraId="2FBA8CB1" w14:textId="77777777" w:rsidR="00C26FDC" w:rsidRDefault="00C26FDC" w:rsidP="00C26FDC">
      <w:pPr>
        <w:pStyle w:val="ListParagraph"/>
        <w:keepNext/>
        <w:tabs>
          <w:tab w:val="left" w:pos="6480"/>
        </w:tabs>
        <w:ind w:left="3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7B3FF0" wp14:editId="0D1F4F26">
            <wp:extent cx="4410142" cy="3109348"/>
            <wp:effectExtent l="0" t="0" r="0" b="0"/>
            <wp:docPr id="1235619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9058" name="Picture 12356190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61" cy="311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4971" w14:textId="026CE2BC" w:rsidR="002D27B1" w:rsidRDefault="00C26FDC" w:rsidP="00C26FDC">
      <w:pPr>
        <w:pStyle w:val="Caption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Figure </w:t>
      </w:r>
      <w:fldSimple w:instr=" SEQ Figure \* ARABIC ">
        <w:r w:rsidR="0057468E">
          <w:rPr>
            <w:noProof/>
          </w:rPr>
          <w:t>3</w:t>
        </w:r>
      </w:fldSimple>
      <w:r>
        <w:t>: Oscilloscope Output</w:t>
      </w:r>
    </w:p>
    <w:p w14:paraId="41068174" w14:textId="77777777" w:rsidR="002D27B1" w:rsidRDefault="002D27B1" w:rsidP="00000B90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7D5DA" w14:textId="77777777" w:rsidR="00000B90" w:rsidRDefault="00BE4A5F" w:rsidP="00BE4A5F">
      <w:pPr>
        <w:pStyle w:val="ListParagraph"/>
        <w:keepNext/>
        <w:numPr>
          <w:ilvl w:val="0"/>
          <w:numId w:val="2"/>
        </w:numPr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E4A5F">
        <w:rPr>
          <w:rFonts w:ascii="Times New Roman" w:hAnsi="Times New Roman" w:cs="Times New Roman"/>
          <w:b/>
          <w:bCs/>
          <w:sz w:val="28"/>
          <w:szCs w:val="28"/>
        </w:rPr>
        <w:t xml:space="preserve">Produce a ramp wave with a 2KHz frequency, 3V amplitude and a 1V DC offset </w:t>
      </w:r>
    </w:p>
    <w:p w14:paraId="7317114E" w14:textId="77777777" w:rsidR="00001378" w:rsidRDefault="00001378" w:rsidP="00001378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ABCD1" w14:textId="77777777" w:rsidR="00001378" w:rsidRDefault="00001378" w:rsidP="00001378">
      <w:pPr>
        <w:pStyle w:val="ListParagraph"/>
        <w:keepNext/>
        <w:tabs>
          <w:tab w:val="left" w:pos="6480"/>
        </w:tabs>
        <w:ind w:left="3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7B858E" wp14:editId="0B868A50">
            <wp:extent cx="5410200" cy="3452065"/>
            <wp:effectExtent l="0" t="0" r="0" b="0"/>
            <wp:docPr id="2469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635" name="Picture 24696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73" cy="34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2D49" w14:textId="04469376" w:rsidR="00001378" w:rsidRDefault="00001378" w:rsidP="00001378">
      <w:pPr>
        <w:pStyle w:val="Caption"/>
        <w:jc w:val="center"/>
      </w:pPr>
      <w:r>
        <w:t xml:space="preserve">Figure </w:t>
      </w:r>
      <w:fldSimple w:instr=" SEQ Figure \* ARABIC ">
        <w:r w:rsidR="0057468E">
          <w:rPr>
            <w:noProof/>
          </w:rPr>
          <w:t>4</w:t>
        </w:r>
      </w:fldSimple>
      <w:r>
        <w:t xml:space="preserve">: </w:t>
      </w:r>
      <w:r w:rsidRPr="000F057D">
        <w:t>GPIB Software Configuration</w:t>
      </w:r>
    </w:p>
    <w:p w14:paraId="73CC81B9" w14:textId="77777777" w:rsidR="007028B8" w:rsidRDefault="007028B8" w:rsidP="007028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CE9543" wp14:editId="29937C05">
            <wp:extent cx="6010275" cy="3895725"/>
            <wp:effectExtent l="0" t="0" r="9525" b="9525"/>
            <wp:docPr id="1915599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9098" name="Picture 191559909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6" t="6903" r="2829" b="7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89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6CBD9" w14:textId="6104D7AE" w:rsidR="007028B8" w:rsidRDefault="007028B8" w:rsidP="007028B8">
      <w:pPr>
        <w:pStyle w:val="Caption"/>
        <w:jc w:val="center"/>
      </w:pPr>
      <w:r>
        <w:t xml:space="preserve">Figure </w:t>
      </w:r>
      <w:fldSimple w:instr=" SEQ Figure \* ARABIC ">
        <w:r w:rsidR="0057468E">
          <w:rPr>
            <w:noProof/>
          </w:rPr>
          <w:t>5</w:t>
        </w:r>
      </w:fldSimple>
      <w:r>
        <w:t xml:space="preserve">: </w:t>
      </w:r>
      <w:r w:rsidRPr="00057A5A">
        <w:t>Signal Generator Output</w:t>
      </w:r>
    </w:p>
    <w:p w14:paraId="2CA68536" w14:textId="77777777" w:rsidR="008F7724" w:rsidRDefault="008F7724" w:rsidP="008F7724">
      <w:pPr>
        <w:keepNext/>
        <w:jc w:val="center"/>
      </w:pPr>
      <w:r>
        <w:rPr>
          <w:noProof/>
        </w:rPr>
        <w:drawing>
          <wp:inline distT="0" distB="0" distL="0" distR="0" wp14:anchorId="35881FEC" wp14:editId="63958AED">
            <wp:extent cx="6038850" cy="3897037"/>
            <wp:effectExtent l="0" t="0" r="0" b="8255"/>
            <wp:docPr id="57261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485" name="Picture 572614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664" cy="390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4997" w14:textId="42B261E7" w:rsidR="007028B8" w:rsidRPr="007028B8" w:rsidRDefault="008F7724" w:rsidP="008F7724">
      <w:pPr>
        <w:pStyle w:val="Caption"/>
        <w:jc w:val="center"/>
      </w:pPr>
      <w:r>
        <w:t xml:space="preserve">Figure </w:t>
      </w:r>
      <w:fldSimple w:instr=" SEQ Figure \* ARABIC ">
        <w:r w:rsidR="0057468E">
          <w:rPr>
            <w:noProof/>
          </w:rPr>
          <w:t>6</w:t>
        </w:r>
      </w:fldSimple>
      <w:r>
        <w:t xml:space="preserve">: </w:t>
      </w:r>
      <w:r w:rsidRPr="00741B2D">
        <w:t>Oscilloscope Output</w:t>
      </w:r>
    </w:p>
    <w:p w14:paraId="19AAE49F" w14:textId="77777777" w:rsidR="00001378" w:rsidRDefault="00001378" w:rsidP="00001378">
      <w:pPr>
        <w:pStyle w:val="ListParagraph"/>
        <w:keepNext/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7140E" w14:textId="77777777" w:rsidR="0057468E" w:rsidRDefault="005746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F244887" w14:textId="6B6BA7F3" w:rsidR="000C1FC3" w:rsidRDefault="00BE4A5F" w:rsidP="00BE4A5F">
      <w:pPr>
        <w:pStyle w:val="ListParagraph"/>
        <w:keepNext/>
        <w:numPr>
          <w:ilvl w:val="0"/>
          <w:numId w:val="2"/>
        </w:numPr>
        <w:tabs>
          <w:tab w:val="left" w:pos="648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E4A5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and issue commands to the Signal Generator so that it produces the following signal</w:t>
      </w:r>
    </w:p>
    <w:p w14:paraId="267C2CAD" w14:textId="6D519D02" w:rsidR="0057468E" w:rsidRDefault="0057468E" w:rsidP="0057468E">
      <w:pPr>
        <w:pStyle w:val="ListParagraph"/>
        <w:keepNext/>
        <w:tabs>
          <w:tab w:val="left" w:pos="6480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0156D3" wp14:editId="02A5510A">
            <wp:extent cx="3952875" cy="2610197"/>
            <wp:effectExtent l="0" t="0" r="0" b="0"/>
            <wp:docPr id="8708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41" name="Picture 87081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445" cy="261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C510" w14:textId="77777777" w:rsidR="00E373E3" w:rsidRDefault="00E373E3" w:rsidP="0057468E">
      <w:pPr>
        <w:pStyle w:val="ListParagraph"/>
        <w:keepNext/>
        <w:tabs>
          <w:tab w:val="left" w:pos="6480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0B959" w14:textId="77777777" w:rsidR="0057468E" w:rsidRDefault="0057468E" w:rsidP="0057468E">
      <w:pPr>
        <w:pStyle w:val="ListParagraph"/>
        <w:keepNext/>
        <w:tabs>
          <w:tab w:val="left" w:pos="6480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B41B4" w14:textId="77777777" w:rsidR="0057468E" w:rsidRDefault="0057468E" w:rsidP="0057468E">
      <w:pPr>
        <w:pStyle w:val="ListParagraph"/>
        <w:keepNext/>
        <w:tabs>
          <w:tab w:val="left" w:pos="6480"/>
        </w:tabs>
        <w:ind w:left="3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D9C354" wp14:editId="25376202">
            <wp:extent cx="5695950" cy="3634393"/>
            <wp:effectExtent l="0" t="0" r="0" b="4445"/>
            <wp:docPr id="1589888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8962" name="Picture 15898889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922" cy="363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3264" w14:textId="63D31863" w:rsidR="0057468E" w:rsidRDefault="0057468E" w:rsidP="0057468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: </w:t>
      </w:r>
      <w:r w:rsidRPr="00286EC4">
        <w:t>GPIB Software Configuration</w:t>
      </w:r>
    </w:p>
    <w:p w14:paraId="120384F3" w14:textId="77777777" w:rsidR="0057468E" w:rsidRDefault="0057468E" w:rsidP="0057468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1DEDE3" wp14:editId="155C227F">
            <wp:extent cx="5457825" cy="3990975"/>
            <wp:effectExtent l="0" t="0" r="9525" b="9525"/>
            <wp:docPr id="1559048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8273" name="Picture 155904827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2" t="14348" r="7844" b="5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1EF35" w14:textId="47B46749" w:rsidR="0057468E" w:rsidRDefault="0057468E" w:rsidP="0057468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: </w:t>
      </w:r>
      <w:r w:rsidRPr="00B73A40">
        <w:t>Signal Generator Output</w:t>
      </w:r>
    </w:p>
    <w:p w14:paraId="508FEE9F" w14:textId="77777777" w:rsidR="0057468E" w:rsidRPr="0057468E" w:rsidRDefault="0057468E" w:rsidP="0057468E"/>
    <w:p w14:paraId="3EE77B23" w14:textId="77777777" w:rsidR="0057468E" w:rsidRDefault="0057468E" w:rsidP="0057468E">
      <w:pPr>
        <w:keepNext/>
        <w:jc w:val="center"/>
      </w:pPr>
      <w:r>
        <w:rPr>
          <w:noProof/>
        </w:rPr>
        <w:drawing>
          <wp:inline distT="0" distB="0" distL="0" distR="0" wp14:anchorId="6C5F7F3F" wp14:editId="3CC23CDA">
            <wp:extent cx="5438775" cy="4079340"/>
            <wp:effectExtent l="0" t="0" r="0" b="0"/>
            <wp:docPr id="1129181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1651" name="Picture 11291816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965" cy="408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6252" w14:textId="7DE3AC67" w:rsidR="0057468E" w:rsidRPr="0057468E" w:rsidRDefault="0057468E" w:rsidP="0057468E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: </w:t>
      </w:r>
      <w:r w:rsidRPr="00F6105E">
        <w:t>Oscilloscope Output</w:t>
      </w:r>
    </w:p>
    <w:sectPr w:rsidR="0057468E" w:rsidRPr="0057468E" w:rsidSect="00D504E6">
      <w:footerReference w:type="default" r:id="rId18"/>
      <w:pgSz w:w="11906" w:h="16838" w:code="9"/>
      <w:pgMar w:top="720" w:right="720" w:bottom="720" w:left="72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22CA" w14:textId="77777777" w:rsidR="00880EE8" w:rsidRDefault="00880EE8" w:rsidP="00D504E6">
      <w:pPr>
        <w:spacing w:after="0" w:line="240" w:lineRule="auto"/>
      </w:pPr>
      <w:r>
        <w:separator/>
      </w:r>
    </w:p>
  </w:endnote>
  <w:endnote w:type="continuationSeparator" w:id="0">
    <w:p w14:paraId="79FD2AED" w14:textId="77777777" w:rsidR="00880EE8" w:rsidRDefault="00880EE8" w:rsidP="00D5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40672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67CE05" w14:textId="77777777" w:rsidR="00D504E6" w:rsidRDefault="00D504E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576C48" w14:textId="77777777" w:rsidR="00D504E6" w:rsidRDefault="00D50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302D" w14:textId="77777777" w:rsidR="00880EE8" w:rsidRDefault="00880EE8" w:rsidP="00D504E6">
      <w:pPr>
        <w:spacing w:after="0" w:line="240" w:lineRule="auto"/>
      </w:pPr>
      <w:r>
        <w:separator/>
      </w:r>
    </w:p>
  </w:footnote>
  <w:footnote w:type="continuationSeparator" w:id="0">
    <w:p w14:paraId="75D953A8" w14:textId="77777777" w:rsidR="00880EE8" w:rsidRDefault="00880EE8" w:rsidP="00D50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2485A"/>
    <w:multiLevelType w:val="hybridMultilevel"/>
    <w:tmpl w:val="FDAC6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D4D64"/>
    <w:multiLevelType w:val="hybridMultilevel"/>
    <w:tmpl w:val="6AF0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73409">
    <w:abstractNumId w:val="1"/>
  </w:num>
  <w:num w:numId="2" w16cid:durableId="206336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D2"/>
    <w:rsid w:val="00000B90"/>
    <w:rsid w:val="00001378"/>
    <w:rsid w:val="000232CE"/>
    <w:rsid w:val="00041373"/>
    <w:rsid w:val="000C1FC3"/>
    <w:rsid w:val="000F7F28"/>
    <w:rsid w:val="00164DF4"/>
    <w:rsid w:val="001734E6"/>
    <w:rsid w:val="00207469"/>
    <w:rsid w:val="002D27B1"/>
    <w:rsid w:val="002D7484"/>
    <w:rsid w:val="002E200D"/>
    <w:rsid w:val="0036342B"/>
    <w:rsid w:val="00380381"/>
    <w:rsid w:val="003864C9"/>
    <w:rsid w:val="00396547"/>
    <w:rsid w:val="003D3B99"/>
    <w:rsid w:val="00414520"/>
    <w:rsid w:val="004A7AA0"/>
    <w:rsid w:val="004F675A"/>
    <w:rsid w:val="00551E49"/>
    <w:rsid w:val="00552CEC"/>
    <w:rsid w:val="0057468E"/>
    <w:rsid w:val="005809F7"/>
    <w:rsid w:val="00583C61"/>
    <w:rsid w:val="00603D4A"/>
    <w:rsid w:val="00613C30"/>
    <w:rsid w:val="006230B9"/>
    <w:rsid w:val="00623A34"/>
    <w:rsid w:val="007028B8"/>
    <w:rsid w:val="00783315"/>
    <w:rsid w:val="007B14D9"/>
    <w:rsid w:val="007E3B00"/>
    <w:rsid w:val="00833CC0"/>
    <w:rsid w:val="00841851"/>
    <w:rsid w:val="00847FFB"/>
    <w:rsid w:val="00872551"/>
    <w:rsid w:val="00880EE8"/>
    <w:rsid w:val="008B71F8"/>
    <w:rsid w:val="008F7724"/>
    <w:rsid w:val="00907574"/>
    <w:rsid w:val="009335BC"/>
    <w:rsid w:val="00961D90"/>
    <w:rsid w:val="009F149C"/>
    <w:rsid w:val="00A26A52"/>
    <w:rsid w:val="00A41DEB"/>
    <w:rsid w:val="00A42101"/>
    <w:rsid w:val="00A62745"/>
    <w:rsid w:val="00A66279"/>
    <w:rsid w:val="00A85016"/>
    <w:rsid w:val="00AC1FD2"/>
    <w:rsid w:val="00AD41CF"/>
    <w:rsid w:val="00AD5B07"/>
    <w:rsid w:val="00AD6F17"/>
    <w:rsid w:val="00B51AAA"/>
    <w:rsid w:val="00B54E06"/>
    <w:rsid w:val="00B93067"/>
    <w:rsid w:val="00BB22AE"/>
    <w:rsid w:val="00BE26AE"/>
    <w:rsid w:val="00BE4A5F"/>
    <w:rsid w:val="00C004DD"/>
    <w:rsid w:val="00C24029"/>
    <w:rsid w:val="00C26FDC"/>
    <w:rsid w:val="00C52188"/>
    <w:rsid w:val="00C84238"/>
    <w:rsid w:val="00C95144"/>
    <w:rsid w:val="00CD1DDF"/>
    <w:rsid w:val="00D504E6"/>
    <w:rsid w:val="00D55893"/>
    <w:rsid w:val="00DA58CF"/>
    <w:rsid w:val="00E373E3"/>
    <w:rsid w:val="00E549E7"/>
    <w:rsid w:val="00F5338C"/>
    <w:rsid w:val="00F552A9"/>
    <w:rsid w:val="00F5632E"/>
    <w:rsid w:val="00F839BC"/>
    <w:rsid w:val="00FA5C0A"/>
    <w:rsid w:val="00FE7FC5"/>
    <w:rsid w:val="00FF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3340"/>
  <w15:chartTrackingRefBased/>
  <w15:docId w15:val="{E65DE05F-D6A9-4787-9472-9170A043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4E6"/>
  </w:style>
  <w:style w:type="paragraph" w:styleId="Footer">
    <w:name w:val="footer"/>
    <w:basedOn w:val="Normal"/>
    <w:link w:val="FooterChar"/>
    <w:uiPriority w:val="99"/>
    <w:unhideWhenUsed/>
    <w:rsid w:val="00D50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4E6"/>
  </w:style>
  <w:style w:type="paragraph" w:styleId="Caption">
    <w:name w:val="caption"/>
    <w:basedOn w:val="Normal"/>
    <w:next w:val="Normal"/>
    <w:uiPriority w:val="35"/>
    <w:unhideWhenUsed/>
    <w:qFormat/>
    <w:rsid w:val="004F67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_OneDrive\OneDrive%20-%20University%20of%20Peradeniya\02.%20Others\02.%20Documents\11.%20GitHub\13.%20Industrial%20Networks\CO326---Computer-Systems-Engineering---Industrial-Networks\Lab_04_DAQ\E2015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24BA-4075-4378-90AD-43AC3AB1C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E20157.dotx</Template>
  <TotalTime>59</TotalTime>
  <Pages>6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Bimsara</dc:creator>
  <cp:keywords/>
  <dc:description/>
  <cp:lastModifiedBy>S.M.B.G. JANAKANTHA</cp:lastModifiedBy>
  <cp:revision>39</cp:revision>
  <dcterms:created xsi:type="dcterms:W3CDTF">2026-02-11T08:53:00Z</dcterms:created>
  <dcterms:modified xsi:type="dcterms:W3CDTF">2026-03-09T18:29:00Z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9077a6bc-02f6-4bf2-863b-5bd93719b65a</vt:lpwstr>
  </property>
</Properties>
</file>