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438AE" w14:textId="77777777" w:rsidR="00F552A9" w:rsidRPr="00DA58CF" w:rsidRDefault="00F552A9">
      <w:pPr>
        <w:rPr>
          <w:rFonts w:ascii="Times New Roman" w:hAnsi="Times New Roman" w:cs="Times New Roman"/>
        </w:rPr>
      </w:pPr>
    </w:p>
    <w:p w14:paraId="596F480C" w14:textId="77777777" w:rsidR="00DA58CF" w:rsidRPr="00DA58CF" w:rsidRDefault="00DA58CF" w:rsidP="00DA58CF">
      <w:pPr>
        <w:rPr>
          <w:rFonts w:ascii="Times New Roman" w:hAnsi="Times New Roman" w:cs="Times New Roman"/>
        </w:rPr>
      </w:pPr>
    </w:p>
    <w:p w14:paraId="1D2BD039" w14:textId="77777777" w:rsidR="00DA58CF" w:rsidRPr="00DA58CF" w:rsidRDefault="00DA58CF" w:rsidP="00DA58CF">
      <w:pPr>
        <w:rPr>
          <w:rFonts w:ascii="Times New Roman" w:hAnsi="Times New Roman" w:cs="Times New Roman"/>
        </w:rPr>
      </w:pPr>
    </w:p>
    <w:p w14:paraId="34DFE8B5" w14:textId="77777777" w:rsidR="00DA58CF" w:rsidRPr="00DA58CF" w:rsidRDefault="00DA58CF" w:rsidP="00DA58CF">
      <w:pPr>
        <w:rPr>
          <w:rFonts w:ascii="Times New Roman" w:hAnsi="Times New Roman" w:cs="Times New Roman"/>
        </w:rPr>
      </w:pPr>
    </w:p>
    <w:p w14:paraId="0CEF44F8" w14:textId="77777777" w:rsidR="00DA58CF" w:rsidRPr="00DA58CF" w:rsidRDefault="00DA58CF" w:rsidP="00DA58CF">
      <w:pPr>
        <w:rPr>
          <w:rFonts w:ascii="Times New Roman" w:hAnsi="Times New Roman" w:cs="Times New Roman"/>
        </w:rPr>
      </w:pPr>
    </w:p>
    <w:p w14:paraId="52359012" w14:textId="77777777" w:rsidR="00DA58CF" w:rsidRDefault="00DA58CF" w:rsidP="00DA58CF">
      <w:pPr>
        <w:rPr>
          <w:rFonts w:ascii="Times New Roman" w:hAnsi="Times New Roman" w:cs="Times New Roman"/>
        </w:rPr>
      </w:pPr>
    </w:p>
    <w:p w14:paraId="6BE4E24C" w14:textId="77777777" w:rsidR="00AD5B07" w:rsidRDefault="00AD5B07" w:rsidP="00DA58CF">
      <w:pPr>
        <w:rPr>
          <w:rFonts w:ascii="Times New Roman" w:hAnsi="Times New Roman" w:cs="Times New Roman"/>
        </w:rPr>
      </w:pPr>
    </w:p>
    <w:p w14:paraId="46CA5CB1" w14:textId="77777777" w:rsidR="00AD5B07" w:rsidRDefault="00AD5B07" w:rsidP="00DA58CF">
      <w:pPr>
        <w:rPr>
          <w:rFonts w:ascii="Times New Roman" w:hAnsi="Times New Roman" w:cs="Times New Roman"/>
        </w:rPr>
      </w:pPr>
    </w:p>
    <w:p w14:paraId="5C52DF78" w14:textId="77777777" w:rsidR="00AD5B07" w:rsidRDefault="00AD5B07" w:rsidP="00DA58CF">
      <w:pPr>
        <w:rPr>
          <w:rFonts w:ascii="Times New Roman" w:hAnsi="Times New Roman" w:cs="Times New Roman"/>
        </w:rPr>
      </w:pPr>
    </w:p>
    <w:p w14:paraId="7253F162" w14:textId="77777777" w:rsidR="00AD5B07" w:rsidRDefault="00AD5B07" w:rsidP="00DA58CF">
      <w:pPr>
        <w:rPr>
          <w:rFonts w:ascii="Times New Roman" w:hAnsi="Times New Roman" w:cs="Times New Roman"/>
        </w:rPr>
      </w:pPr>
    </w:p>
    <w:p w14:paraId="196020EF" w14:textId="77777777" w:rsidR="00B54E06" w:rsidRDefault="00B54E06" w:rsidP="00DA58CF">
      <w:pPr>
        <w:rPr>
          <w:rFonts w:ascii="Times New Roman" w:hAnsi="Times New Roman" w:cs="Times New Roman"/>
        </w:rPr>
      </w:pPr>
    </w:p>
    <w:p w14:paraId="17DC2CB2" w14:textId="77777777" w:rsidR="00AD5B07" w:rsidRDefault="00AD5B07" w:rsidP="00DA58CF">
      <w:pPr>
        <w:rPr>
          <w:rFonts w:ascii="Times New Roman" w:hAnsi="Times New Roman" w:cs="Times New Roman"/>
        </w:rPr>
      </w:pPr>
    </w:p>
    <w:p w14:paraId="74AB6128" w14:textId="77777777" w:rsidR="00AD5B07" w:rsidRPr="00DA58CF" w:rsidRDefault="00AD5B07" w:rsidP="00DA58CF">
      <w:pPr>
        <w:rPr>
          <w:rFonts w:ascii="Times New Roman" w:hAnsi="Times New Roman" w:cs="Times New Roman"/>
        </w:rPr>
      </w:pPr>
    </w:p>
    <w:p w14:paraId="6DBB3A15" w14:textId="77777777" w:rsidR="00AD41CF" w:rsidRPr="00AD41CF" w:rsidRDefault="006230B9" w:rsidP="00B54E06">
      <w:pPr>
        <w:jc w:val="center"/>
        <w:rPr>
          <w:rFonts w:ascii="Times New Roman" w:hAnsi="Times New Roman" w:cs="Times New Roman"/>
          <w:sz w:val="80"/>
          <w:szCs w:val="80"/>
        </w:rPr>
      </w:pPr>
      <w:r w:rsidRPr="006230B9">
        <w:rPr>
          <w:rFonts w:ascii="Times New Roman" w:hAnsi="Times New Roman" w:cs="Times New Roman"/>
          <w:sz w:val="80"/>
          <w:szCs w:val="80"/>
        </w:rPr>
        <w:t>Lab 04 - Data Acquisition (DAQ)</w:t>
      </w:r>
    </w:p>
    <w:p w14:paraId="42B02FE4" w14:textId="77777777" w:rsidR="00AD41CF" w:rsidRDefault="00AD41CF" w:rsidP="00AD41CF">
      <w:pPr>
        <w:rPr>
          <w:rFonts w:ascii="Times New Roman" w:hAnsi="Times New Roman" w:cs="Times New Roman"/>
          <w:sz w:val="80"/>
          <w:szCs w:val="80"/>
        </w:rPr>
      </w:pPr>
    </w:p>
    <w:p w14:paraId="7C2A05D5" w14:textId="77777777" w:rsidR="00AD5B07" w:rsidRDefault="00AD5B07" w:rsidP="00AD41CF">
      <w:pPr>
        <w:tabs>
          <w:tab w:val="left" w:pos="6480"/>
        </w:tabs>
        <w:rPr>
          <w:rFonts w:ascii="Times New Roman" w:hAnsi="Times New Roman" w:cs="Times New Roman"/>
        </w:rPr>
      </w:pPr>
    </w:p>
    <w:p w14:paraId="6078EF28" w14:textId="77777777" w:rsidR="00B54E06" w:rsidRDefault="00B54E06" w:rsidP="00AD41CF">
      <w:pPr>
        <w:tabs>
          <w:tab w:val="left" w:pos="6480"/>
        </w:tabs>
        <w:rPr>
          <w:rFonts w:ascii="Times New Roman" w:hAnsi="Times New Roman" w:cs="Times New Roman"/>
        </w:rPr>
      </w:pPr>
    </w:p>
    <w:p w14:paraId="1A7BB9C2" w14:textId="77777777" w:rsidR="00B54E06" w:rsidRDefault="00B54E06" w:rsidP="00AD41CF">
      <w:pPr>
        <w:tabs>
          <w:tab w:val="left" w:pos="6480"/>
        </w:tabs>
        <w:rPr>
          <w:rFonts w:ascii="Times New Roman" w:hAnsi="Times New Roman" w:cs="Times New Roman"/>
        </w:rPr>
      </w:pPr>
    </w:p>
    <w:p w14:paraId="1792145B" w14:textId="77777777" w:rsidR="00B54E06" w:rsidRPr="00B54E06" w:rsidRDefault="00B54E06" w:rsidP="00AD41CF">
      <w:pPr>
        <w:tabs>
          <w:tab w:val="left" w:pos="6480"/>
        </w:tabs>
        <w:rPr>
          <w:rFonts w:ascii="Times New Roman" w:hAnsi="Times New Roman" w:cs="Times New Roman"/>
          <w:sz w:val="48"/>
          <w:szCs w:val="48"/>
        </w:rPr>
      </w:pPr>
    </w:p>
    <w:p w14:paraId="2502F364" w14:textId="77777777" w:rsidR="00207469" w:rsidRPr="00207469" w:rsidRDefault="00207469" w:rsidP="00AD41CF">
      <w:pPr>
        <w:tabs>
          <w:tab w:val="left" w:pos="6480"/>
        </w:tabs>
        <w:rPr>
          <w:rFonts w:ascii="Times New Roman" w:hAnsi="Times New Roman" w:cs="Times New Roman"/>
          <w:sz w:val="40"/>
          <w:szCs w:val="40"/>
        </w:rPr>
      </w:pPr>
    </w:p>
    <w:p w14:paraId="63709460" w14:textId="6C2641BE" w:rsidR="00164DF4" w:rsidRDefault="00AD41CF" w:rsidP="00AD41CF">
      <w:pPr>
        <w:tabs>
          <w:tab w:val="left" w:pos="64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80"/>
          <w:szCs w:val="80"/>
        </w:rPr>
        <w:tab/>
      </w:r>
      <w:r w:rsidR="00164DF4">
        <w:rPr>
          <w:rFonts w:ascii="Times New Roman" w:hAnsi="Times New Roman" w:cs="Times New Roman"/>
        </w:rPr>
        <w:t xml:space="preserve">Group </w:t>
      </w:r>
      <w:r w:rsidR="007E3B00">
        <w:rPr>
          <w:rFonts w:ascii="Times New Roman" w:hAnsi="Times New Roman" w:cs="Times New Roman"/>
        </w:rPr>
        <w:t>1b.b2</w:t>
      </w:r>
    </w:p>
    <w:p w14:paraId="7D3FF71A" w14:textId="1F4C13BC" w:rsidR="00AD41CF" w:rsidRDefault="00164DF4" w:rsidP="00AD41CF">
      <w:pPr>
        <w:tabs>
          <w:tab w:val="left" w:pos="64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</w:t>
      </w:r>
      <w:r w:rsidR="004A7AA0">
        <w:rPr>
          <w:rFonts w:ascii="Times New Roman" w:hAnsi="Times New Roman" w:cs="Times New Roman"/>
        </w:rPr>
        <w:t xml:space="preserve">/20/157 </w:t>
      </w:r>
      <w:r w:rsidR="00D55893">
        <w:rPr>
          <w:rFonts w:ascii="Times New Roman" w:hAnsi="Times New Roman" w:cs="Times New Roman"/>
        </w:rPr>
        <w:t>–</w:t>
      </w:r>
      <w:r w:rsidR="004A7AA0">
        <w:rPr>
          <w:rFonts w:ascii="Times New Roman" w:hAnsi="Times New Roman" w:cs="Times New Roman"/>
        </w:rPr>
        <w:t xml:space="preserve"> S</w:t>
      </w:r>
      <w:r w:rsidR="00AD41CF">
        <w:rPr>
          <w:rFonts w:ascii="Times New Roman" w:hAnsi="Times New Roman" w:cs="Times New Roman"/>
        </w:rPr>
        <w:t>.M.B.G. Janakantha</w:t>
      </w:r>
    </w:p>
    <w:p w14:paraId="19F78DFE" w14:textId="7FD2494A" w:rsidR="00AD41CF" w:rsidRDefault="00AD41CF" w:rsidP="00AD41CF">
      <w:pPr>
        <w:tabs>
          <w:tab w:val="left" w:pos="64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E/20/15</w:t>
      </w:r>
      <w:r w:rsidR="004A7AA0">
        <w:rPr>
          <w:rFonts w:ascii="Times New Roman" w:hAnsi="Times New Roman" w:cs="Times New Roman"/>
        </w:rPr>
        <w:t xml:space="preserve">8 – </w:t>
      </w:r>
      <w:r w:rsidR="00FA5C0A">
        <w:rPr>
          <w:rFonts w:ascii="Times New Roman" w:hAnsi="Times New Roman" w:cs="Times New Roman"/>
        </w:rPr>
        <w:t>T.G.C</w:t>
      </w:r>
      <w:r w:rsidR="004A7AA0">
        <w:rPr>
          <w:rFonts w:ascii="Times New Roman" w:hAnsi="Times New Roman" w:cs="Times New Roman"/>
        </w:rPr>
        <w:t xml:space="preserve">. </w:t>
      </w:r>
      <w:proofErr w:type="spellStart"/>
      <w:r w:rsidR="004A7AA0">
        <w:rPr>
          <w:rFonts w:ascii="Times New Roman" w:hAnsi="Times New Roman" w:cs="Times New Roman"/>
        </w:rPr>
        <w:t>Jananga</w:t>
      </w:r>
      <w:proofErr w:type="spellEnd"/>
    </w:p>
    <w:p w14:paraId="6FF14FAF" w14:textId="080E7444" w:rsidR="004A7AA0" w:rsidRDefault="004A7AA0" w:rsidP="00AD41CF">
      <w:pPr>
        <w:tabs>
          <w:tab w:val="left" w:pos="64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E/20/168 </w:t>
      </w:r>
      <w:r w:rsidR="005809F7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5809F7">
        <w:rPr>
          <w:rFonts w:ascii="Times New Roman" w:hAnsi="Times New Roman" w:cs="Times New Roman"/>
        </w:rPr>
        <w:t xml:space="preserve">B.V.R.R. </w:t>
      </w:r>
      <w:r w:rsidR="005809F7" w:rsidRPr="005809F7">
        <w:rPr>
          <w:rFonts w:ascii="Times New Roman" w:hAnsi="Times New Roman" w:cs="Times New Roman"/>
        </w:rPr>
        <w:t>Jayasinghe</w:t>
      </w:r>
    </w:p>
    <w:p w14:paraId="490F1254" w14:textId="462EAFB0" w:rsidR="00AD41CF" w:rsidRDefault="00AD41CF" w:rsidP="00AD41CF">
      <w:pPr>
        <w:tabs>
          <w:tab w:val="left" w:pos="64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CO</w:t>
      </w:r>
      <w:r w:rsidR="00D55893">
        <w:rPr>
          <w:rFonts w:ascii="Times New Roman" w:hAnsi="Times New Roman" w:cs="Times New Roman"/>
        </w:rPr>
        <w:t>326</w:t>
      </w:r>
      <w:r w:rsidR="00041373">
        <w:rPr>
          <w:rFonts w:ascii="Times New Roman" w:hAnsi="Times New Roman" w:cs="Times New Roman"/>
        </w:rPr>
        <w:t xml:space="preserve"> – </w:t>
      </w:r>
      <w:r w:rsidR="00D55893">
        <w:rPr>
          <w:rFonts w:ascii="Times New Roman" w:hAnsi="Times New Roman" w:cs="Times New Roman"/>
        </w:rPr>
        <w:t>Industrial Networks</w:t>
      </w:r>
    </w:p>
    <w:p w14:paraId="236F3DB2" w14:textId="4559C059" w:rsidR="00551E49" w:rsidRPr="00A26A52" w:rsidRDefault="00041373" w:rsidP="00A26A52">
      <w:pPr>
        <w:tabs>
          <w:tab w:val="left" w:pos="64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2026-0</w:t>
      </w:r>
      <w:r w:rsidR="00C52188">
        <w:rPr>
          <w:rFonts w:ascii="Times New Roman" w:hAnsi="Times New Roman" w:cs="Times New Roman"/>
        </w:rPr>
        <w:t>2-11</w:t>
      </w:r>
    </w:p>
    <w:p w14:paraId="4F244887" w14:textId="77777777" w:rsidR="000C1FC3" w:rsidRPr="000C1FC3" w:rsidRDefault="000C1FC3" w:rsidP="00BB22AE">
      <w:pPr>
        <w:keepNext/>
        <w:tabs>
          <w:tab w:val="left" w:pos="6480"/>
        </w:tabs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6999245" w14:textId="05C9A297" w:rsidR="004F675A" w:rsidRDefault="004F675A" w:rsidP="004F675A">
      <w:pPr>
        <w:keepNext/>
        <w:tabs>
          <w:tab w:val="left" w:pos="6480"/>
        </w:tabs>
        <w:jc w:val="center"/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21396B" wp14:editId="0CCB9CDD">
            <wp:extent cx="4714479" cy="3553691"/>
            <wp:effectExtent l="0" t="0" r="0" b="8890"/>
            <wp:docPr id="120577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77369" name="Picture 12057773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562" cy="355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E023" w14:textId="1835D8F9" w:rsidR="00207469" w:rsidRDefault="004F675A" w:rsidP="004F675A">
      <w:pPr>
        <w:pStyle w:val="Caption"/>
        <w:jc w:val="center"/>
      </w:pPr>
      <w:r>
        <w:t xml:space="preserve">Figure </w:t>
      </w:r>
      <w:fldSimple w:instr=" SEQ Figure \* ARABIC ">
        <w:r w:rsidR="00F5632E">
          <w:rPr>
            <w:noProof/>
          </w:rPr>
          <w:t>1</w:t>
        </w:r>
      </w:fldSimple>
      <w:r>
        <w:t>: Circuit Diagram</w:t>
      </w:r>
    </w:p>
    <w:p w14:paraId="46E718BC" w14:textId="77777777" w:rsidR="004F675A" w:rsidRPr="004F675A" w:rsidRDefault="004F675A" w:rsidP="004F675A"/>
    <w:p w14:paraId="5A1D7111" w14:textId="77777777" w:rsidR="004F675A" w:rsidRDefault="004F675A" w:rsidP="004F675A">
      <w:pPr>
        <w:keepNext/>
        <w:jc w:val="center"/>
      </w:pPr>
      <w:r>
        <w:rPr>
          <w:noProof/>
        </w:rPr>
        <w:drawing>
          <wp:inline distT="0" distB="0" distL="0" distR="0" wp14:anchorId="54E0974E" wp14:editId="1614D4B8">
            <wp:extent cx="6049219" cy="4496427"/>
            <wp:effectExtent l="0" t="0" r="8890" b="0"/>
            <wp:docPr id="444246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46869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1A77" w14:textId="44581DB4" w:rsidR="004F675A" w:rsidRDefault="004F675A" w:rsidP="004F675A">
      <w:pPr>
        <w:pStyle w:val="Caption"/>
        <w:jc w:val="center"/>
      </w:pPr>
      <w:r>
        <w:t xml:space="preserve">Figure </w:t>
      </w:r>
      <w:fldSimple w:instr=" SEQ Figure \* ARABIC ">
        <w:r w:rsidR="00F5632E">
          <w:rPr>
            <w:noProof/>
          </w:rPr>
          <w:t>2</w:t>
        </w:r>
      </w:fldSimple>
      <w:r>
        <w:t>: Block Diagram</w:t>
      </w:r>
      <w:r w:rsidR="00414520">
        <w:t xml:space="preserve"> of LabVIEW</w:t>
      </w:r>
    </w:p>
    <w:p w14:paraId="7FEE9554" w14:textId="77777777" w:rsidR="00623A34" w:rsidRDefault="00623A34" w:rsidP="00623A34"/>
    <w:p w14:paraId="7DE3A04B" w14:textId="77777777" w:rsidR="00623A34" w:rsidRDefault="00623A34" w:rsidP="00623A34">
      <w:pPr>
        <w:keepNext/>
        <w:jc w:val="center"/>
      </w:pPr>
      <w:r>
        <w:rPr>
          <w:noProof/>
        </w:rPr>
        <w:drawing>
          <wp:inline distT="0" distB="0" distL="0" distR="0" wp14:anchorId="028B4D4E" wp14:editId="70F6192C">
            <wp:extent cx="6353175" cy="3138055"/>
            <wp:effectExtent l="0" t="0" r="0" b="5715"/>
            <wp:docPr id="11706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513" name="Picture 1170651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062" cy="3138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1221EF" w14:textId="2B30189B" w:rsidR="00623A34" w:rsidRDefault="00623A34" w:rsidP="00623A34">
      <w:pPr>
        <w:pStyle w:val="Caption"/>
        <w:jc w:val="center"/>
      </w:pPr>
      <w:r>
        <w:t xml:space="preserve">Figure </w:t>
      </w:r>
      <w:fldSimple w:instr=" SEQ Figure \* ARABIC ">
        <w:r w:rsidR="00F5632E">
          <w:rPr>
            <w:noProof/>
          </w:rPr>
          <w:t>3</w:t>
        </w:r>
      </w:fldSimple>
      <w:r>
        <w:t xml:space="preserve">: </w:t>
      </w:r>
      <w:r w:rsidRPr="009209D3">
        <w:t xml:space="preserve"> Front</w:t>
      </w:r>
      <w:r>
        <w:t xml:space="preserve"> P</w:t>
      </w:r>
      <w:r w:rsidRPr="009209D3">
        <w:t>anel of LabVIEW</w:t>
      </w:r>
    </w:p>
    <w:p w14:paraId="07E24C10" w14:textId="77777777" w:rsidR="00BE26AE" w:rsidRDefault="00BE26AE" w:rsidP="00BE26AE"/>
    <w:p w14:paraId="570C7BE8" w14:textId="77777777" w:rsidR="00BE26AE" w:rsidRDefault="00BE26AE" w:rsidP="00BE26AE">
      <w:pPr>
        <w:keepNext/>
        <w:jc w:val="center"/>
      </w:pPr>
      <w:r>
        <w:rPr>
          <w:noProof/>
        </w:rPr>
        <w:drawing>
          <wp:inline distT="0" distB="0" distL="0" distR="0" wp14:anchorId="18C4EE60" wp14:editId="0D6D744B">
            <wp:extent cx="6645910" cy="4896485"/>
            <wp:effectExtent l="0" t="0" r="2540" b="0"/>
            <wp:docPr id="3139464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46447" name="Picture 3139464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D0FC" w14:textId="49A63479" w:rsidR="00BE26AE" w:rsidRDefault="00BE26AE" w:rsidP="00BE26AE">
      <w:pPr>
        <w:pStyle w:val="Caption"/>
        <w:jc w:val="center"/>
      </w:pPr>
      <w:r>
        <w:t xml:space="preserve">Figure </w:t>
      </w:r>
      <w:fldSimple w:instr=" SEQ Figure \* ARABIC ">
        <w:r w:rsidR="00F5632E">
          <w:rPr>
            <w:noProof/>
          </w:rPr>
          <w:t>4</w:t>
        </w:r>
      </w:fldSimple>
      <w:r>
        <w:t>: DAQ Assistant Properties</w:t>
      </w:r>
    </w:p>
    <w:p w14:paraId="6D891149" w14:textId="77777777" w:rsidR="003D3B99" w:rsidRDefault="003D3B99" w:rsidP="003D3B99"/>
    <w:p w14:paraId="61E27129" w14:textId="5F9E0440" w:rsidR="003D3B99" w:rsidRPr="00552CEC" w:rsidRDefault="003D3B99" w:rsidP="003D3B99">
      <w:pPr>
        <w:rPr>
          <w:rFonts w:ascii="Times New Roman" w:hAnsi="Times New Roman" w:cs="Times New Roman"/>
        </w:rPr>
      </w:pPr>
      <w:r w:rsidRPr="00552CEC">
        <w:rPr>
          <w:rFonts w:ascii="Times New Roman" w:hAnsi="Times New Roman" w:cs="Times New Roman"/>
        </w:rPr>
        <w:t>Pins used</w:t>
      </w:r>
    </w:p>
    <w:p w14:paraId="7EEB760F" w14:textId="5236941B" w:rsidR="003D3B99" w:rsidRPr="00552CEC" w:rsidRDefault="003D3B99" w:rsidP="003D3B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52CEC">
        <w:rPr>
          <w:rFonts w:ascii="Times New Roman" w:hAnsi="Times New Roman" w:cs="Times New Roman"/>
        </w:rPr>
        <w:t>Pin 6</w:t>
      </w:r>
      <w:r w:rsidR="00C95144" w:rsidRPr="00552CEC">
        <w:rPr>
          <w:rFonts w:ascii="Times New Roman" w:hAnsi="Times New Roman" w:cs="Times New Roman"/>
        </w:rPr>
        <w:t>7 – AI GND</w:t>
      </w:r>
    </w:p>
    <w:p w14:paraId="37B567D9" w14:textId="0FF0302E" w:rsidR="00C95144" w:rsidRPr="00552CEC" w:rsidRDefault="00C95144" w:rsidP="003D3B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52CEC">
        <w:rPr>
          <w:rFonts w:ascii="Times New Roman" w:hAnsi="Times New Roman" w:cs="Times New Roman"/>
        </w:rPr>
        <w:t>Pin 30 – AI3</w:t>
      </w:r>
    </w:p>
    <w:p w14:paraId="003271D7" w14:textId="54A0B491" w:rsidR="00C95144" w:rsidRDefault="00C95144" w:rsidP="003D3B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52CEC">
        <w:rPr>
          <w:rFonts w:ascii="Times New Roman" w:hAnsi="Times New Roman" w:cs="Times New Roman"/>
        </w:rPr>
        <w:t xml:space="preserve">Pin 8 – +5V </w:t>
      </w:r>
    </w:p>
    <w:p w14:paraId="68516B3A" w14:textId="77777777" w:rsidR="00F5632E" w:rsidRDefault="00F5632E" w:rsidP="00F5632E">
      <w:pPr>
        <w:pStyle w:val="ListParagraph"/>
        <w:rPr>
          <w:rFonts w:ascii="Times New Roman" w:hAnsi="Times New Roman" w:cs="Times New Roman"/>
        </w:rPr>
      </w:pPr>
    </w:p>
    <w:p w14:paraId="5B39C4A2" w14:textId="77777777" w:rsidR="00F5632E" w:rsidRDefault="00F5632E" w:rsidP="00F5632E">
      <w:pPr>
        <w:keepNext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26BF98" wp14:editId="57CDA62F">
            <wp:extent cx="3416883" cy="5244922"/>
            <wp:effectExtent l="317" t="0" r="0" b="0"/>
            <wp:docPr id="111247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78454" name="Picture 111247845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02" t="12038" r="12127" b="1236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423438" cy="5254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A3E246" w14:textId="389C740F" w:rsidR="00B93067" w:rsidRPr="00B93067" w:rsidRDefault="00F5632E" w:rsidP="00F5632E">
      <w:pPr>
        <w:pStyle w:val="Caption"/>
        <w:jc w:val="center"/>
        <w:rPr>
          <w:rFonts w:ascii="Times New Roman" w:hAnsi="Times New Roman" w:cs="Times New Roman"/>
        </w:rPr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Physical Lab Setup</w:t>
      </w:r>
    </w:p>
    <w:sectPr w:rsidR="00B93067" w:rsidRPr="00B93067" w:rsidSect="00D504E6">
      <w:footerReference w:type="default" r:id="rId13"/>
      <w:pgSz w:w="11906" w:h="16838" w:code="9"/>
      <w:pgMar w:top="720" w:right="720" w:bottom="720" w:left="720" w:header="720" w:footer="720" w:gutter="0"/>
      <w:pgBorders w:display="firstPage"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52839" w14:textId="77777777" w:rsidR="00A85016" w:rsidRDefault="00A85016" w:rsidP="00D504E6">
      <w:pPr>
        <w:spacing w:after="0" w:line="240" w:lineRule="auto"/>
      </w:pPr>
      <w:r>
        <w:separator/>
      </w:r>
    </w:p>
  </w:endnote>
  <w:endnote w:type="continuationSeparator" w:id="0">
    <w:p w14:paraId="6773676C" w14:textId="77777777" w:rsidR="00A85016" w:rsidRDefault="00A85016" w:rsidP="00D50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406723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367CE05" w14:textId="77777777" w:rsidR="00D504E6" w:rsidRDefault="00D504E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0576C48" w14:textId="77777777" w:rsidR="00D504E6" w:rsidRDefault="00D504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DE26C" w14:textId="77777777" w:rsidR="00A85016" w:rsidRDefault="00A85016" w:rsidP="00D504E6">
      <w:pPr>
        <w:spacing w:after="0" w:line="240" w:lineRule="auto"/>
      </w:pPr>
      <w:r>
        <w:separator/>
      </w:r>
    </w:p>
  </w:footnote>
  <w:footnote w:type="continuationSeparator" w:id="0">
    <w:p w14:paraId="3CEA086E" w14:textId="77777777" w:rsidR="00A85016" w:rsidRDefault="00A85016" w:rsidP="00D504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D4D64"/>
    <w:multiLevelType w:val="hybridMultilevel"/>
    <w:tmpl w:val="6AF0E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273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FD2"/>
    <w:rsid w:val="000232CE"/>
    <w:rsid w:val="00041373"/>
    <w:rsid w:val="000C1FC3"/>
    <w:rsid w:val="000F7F28"/>
    <w:rsid w:val="00164DF4"/>
    <w:rsid w:val="001734E6"/>
    <w:rsid w:val="00207469"/>
    <w:rsid w:val="002D7484"/>
    <w:rsid w:val="002E200D"/>
    <w:rsid w:val="0036342B"/>
    <w:rsid w:val="00380381"/>
    <w:rsid w:val="003864C9"/>
    <w:rsid w:val="00396547"/>
    <w:rsid w:val="003D3B99"/>
    <w:rsid w:val="00414520"/>
    <w:rsid w:val="004A7AA0"/>
    <w:rsid w:val="004F675A"/>
    <w:rsid w:val="00551E49"/>
    <w:rsid w:val="00552CEC"/>
    <w:rsid w:val="005809F7"/>
    <w:rsid w:val="00583C61"/>
    <w:rsid w:val="00603D4A"/>
    <w:rsid w:val="00613C30"/>
    <w:rsid w:val="006230B9"/>
    <w:rsid w:val="00623A34"/>
    <w:rsid w:val="00783315"/>
    <w:rsid w:val="007B14D9"/>
    <w:rsid w:val="007E3B00"/>
    <w:rsid w:val="00833CC0"/>
    <w:rsid w:val="00841851"/>
    <w:rsid w:val="00847FFB"/>
    <w:rsid w:val="00872551"/>
    <w:rsid w:val="008B71F8"/>
    <w:rsid w:val="00907574"/>
    <w:rsid w:val="009335BC"/>
    <w:rsid w:val="00961D90"/>
    <w:rsid w:val="009F149C"/>
    <w:rsid w:val="00A26A52"/>
    <w:rsid w:val="00A41DEB"/>
    <w:rsid w:val="00A42101"/>
    <w:rsid w:val="00A62745"/>
    <w:rsid w:val="00A66279"/>
    <w:rsid w:val="00A85016"/>
    <w:rsid w:val="00AC1FD2"/>
    <w:rsid w:val="00AD41CF"/>
    <w:rsid w:val="00AD5B07"/>
    <w:rsid w:val="00B51AAA"/>
    <w:rsid w:val="00B54E06"/>
    <w:rsid w:val="00B93067"/>
    <w:rsid w:val="00BB22AE"/>
    <w:rsid w:val="00BE26AE"/>
    <w:rsid w:val="00C24029"/>
    <w:rsid w:val="00C52188"/>
    <w:rsid w:val="00C84238"/>
    <w:rsid w:val="00C95144"/>
    <w:rsid w:val="00CD1DDF"/>
    <w:rsid w:val="00D504E6"/>
    <w:rsid w:val="00D55893"/>
    <w:rsid w:val="00DA58CF"/>
    <w:rsid w:val="00E549E7"/>
    <w:rsid w:val="00F552A9"/>
    <w:rsid w:val="00F5632E"/>
    <w:rsid w:val="00F839BC"/>
    <w:rsid w:val="00FA5C0A"/>
    <w:rsid w:val="00FE7FC5"/>
    <w:rsid w:val="00FF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D3340"/>
  <w15:chartTrackingRefBased/>
  <w15:docId w15:val="{E65DE05F-D6A9-4787-9472-9170A0432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1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4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4E6"/>
  </w:style>
  <w:style w:type="paragraph" w:styleId="Footer">
    <w:name w:val="footer"/>
    <w:basedOn w:val="Normal"/>
    <w:link w:val="FooterChar"/>
    <w:uiPriority w:val="99"/>
    <w:unhideWhenUsed/>
    <w:rsid w:val="00D504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4E6"/>
  </w:style>
  <w:style w:type="paragraph" w:styleId="Caption">
    <w:name w:val="caption"/>
    <w:basedOn w:val="Normal"/>
    <w:next w:val="Normal"/>
    <w:uiPriority w:val="35"/>
    <w:unhideWhenUsed/>
    <w:qFormat/>
    <w:rsid w:val="004F675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01_OneDrive\OneDrive%20-%20University%20of%20Peradeniya\02.%20Others\02.%20Documents\11.%20GitHub\13.%20Industrial%20Networks\CO326---Computer-Systems-Engineering---Industrial-Networks\Lab_04_DAQ\E2015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324BA-4075-4378-90AD-43AC3AB1C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E20157.dotx</Template>
  <TotalTime>41</TotalTime>
  <Pages>4</Pages>
  <Words>85</Words>
  <Characters>463</Characters>
  <Application>Microsoft Office Word</Application>
  <DocSecurity>0</DocSecurity>
  <Lines>77</Lines>
  <Paragraphs>27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Bimsara</dc:creator>
  <cp:keywords/>
  <dc:description/>
  <cp:lastModifiedBy>S.M.B.G. JANAKANTHA</cp:lastModifiedBy>
  <cp:revision>28</cp:revision>
  <dcterms:created xsi:type="dcterms:W3CDTF">2026-02-11T08:53:00Z</dcterms:created>
  <dcterms:modified xsi:type="dcterms:W3CDTF">2026-02-17T01:26:00Z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9077a6bc-02f6-4bf2-863b-5bd93719b65a</vt:lpwstr>
  </property>
</Properties>
</file>